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819"/>
      </w:tblGrid>
      <w:tr w:rsidR="00897FB4" w:rsidRPr="00897FB4" w14:paraId="6D9B7FDF" w14:textId="77777777" w:rsidTr="002A068F">
        <w:trPr>
          <w:trHeight w:val="8366"/>
          <w:tblHeader/>
        </w:trPr>
        <w:tc>
          <w:tcPr>
            <w:tcW w:w="7819" w:type="dxa"/>
          </w:tcPr>
          <w:p w14:paraId="70EF3B9E" w14:textId="2E446314" w:rsidR="00897FB4" w:rsidRPr="00897FB4" w:rsidRDefault="00BC25FD" w:rsidP="00897FB4">
            <w:pPr>
              <w:pStyle w:val="Title"/>
            </w:pPr>
            <w:r>
              <w:t>academic stress and cognition</w:t>
            </w:r>
          </w:p>
          <w:p w14:paraId="24CEFDBB" w14:textId="47775F2E" w:rsidR="00897FB4" w:rsidRPr="00BC25FD" w:rsidRDefault="00BC25FD" w:rsidP="00897FB4">
            <w:pPr>
              <w:pStyle w:val="Subtitle"/>
              <w:rPr>
                <w:sz w:val="44"/>
                <w:szCs w:val="20"/>
              </w:rPr>
            </w:pPr>
            <w:r w:rsidRPr="00BC25FD">
              <w:rPr>
                <w:sz w:val="44"/>
                <w:szCs w:val="20"/>
              </w:rPr>
              <w:t>Research participation opportunity</w:t>
            </w:r>
          </w:p>
          <w:p w14:paraId="33E8C6FA" w14:textId="2807345D" w:rsidR="00897FB4" w:rsidRPr="00897FB4" w:rsidRDefault="006E2CA9" w:rsidP="00897FB4">
            <w:pPr>
              <w:pStyle w:val="Date"/>
            </w:pPr>
            <w:r>
              <w:t>Receive up to $80 for participation</w:t>
            </w:r>
          </w:p>
          <w:p w14:paraId="042628B6" w14:textId="134F795B" w:rsidR="00897FB4" w:rsidRPr="00897FB4" w:rsidRDefault="006E2CA9" w:rsidP="00897FB4">
            <w:pPr>
              <w:pStyle w:val="Time"/>
            </w:pPr>
            <w:r>
              <w:t>Dates: Nov. 25, Dec. 2, and Dec. 9</w:t>
            </w:r>
          </w:p>
          <w:p w14:paraId="2A9E529A" w14:textId="01A468E6" w:rsidR="00897FB4" w:rsidRPr="00897FB4" w:rsidRDefault="00000000" w:rsidP="006E2CA9">
            <w:pPr>
              <w:pStyle w:val="Location"/>
            </w:pPr>
            <w:sdt>
              <w:sdtPr>
                <w:alias w:val="Enter location:"/>
                <w:tag w:val="Enter location:"/>
                <w:id w:val="-1525932807"/>
                <w:placeholder>
                  <w:docPart w:val="C85A8AEC10FB4E519DF1AAB7735F1438"/>
                </w:placeholder>
                <w:temporary/>
                <w:showingPlcHdr/>
                <w15:appearance w15:val="hidden"/>
                <w:text/>
              </w:sdtPr>
              <w:sdtContent>
                <w:r w:rsidR="00897FB4" w:rsidRPr="00897FB4">
                  <w:t>Location</w:t>
                </w:r>
              </w:sdtContent>
            </w:sdt>
            <w:r w:rsidR="006E2CA9">
              <w:t>: Main Building 2.458</w:t>
            </w:r>
          </w:p>
          <w:p w14:paraId="524CF68E" w14:textId="13413A55" w:rsidR="00897FB4" w:rsidRPr="006E2CA9" w:rsidRDefault="006E2CA9" w:rsidP="006E2CA9">
            <w:pPr>
              <w:rPr>
                <w:rFonts w:ascii="Avenir Next LT Pro" w:hAnsi="Avenir Next LT Pro"/>
              </w:rPr>
            </w:pPr>
            <w:r w:rsidRPr="006E2CA9">
              <w:rPr>
                <w:rFonts w:ascii="Avenir Next LT Pro" w:hAnsi="Avenir Next LT Pro"/>
              </w:rPr>
              <w:t>We are looking for 15 participants to complete a longitudinal study on academic stress and cognition.</w:t>
            </w:r>
            <w:r>
              <w:rPr>
                <w:rFonts w:ascii="Avenir Next LT Pro" w:hAnsi="Avenir Next LT Pro"/>
              </w:rPr>
              <w:t xml:space="preserve"> Participants will need to return for three time points (see dates above) to complete a cognitive computer task. The next day, participants will complete an at-home salivary kit to assess stress levels.</w:t>
            </w:r>
            <w:r w:rsidR="00017123">
              <w:rPr>
                <w:rFonts w:ascii="Avenir Next LT Pro" w:hAnsi="Avenir Next LT Pro"/>
              </w:rPr>
              <w:t xml:space="preserve"> By participating in all three time points, you will aid in our understanding of how end-of-semester stress impacts cognition.</w:t>
            </w:r>
            <w:r>
              <w:rPr>
                <w:rFonts w:ascii="Avenir Next LT Pro" w:hAnsi="Avenir Next LT Pro"/>
              </w:rPr>
              <w:t xml:space="preserve"> Please reach out soon, since the slots will fill up fast.</w:t>
            </w:r>
          </w:p>
        </w:tc>
      </w:tr>
    </w:tbl>
    <w:tbl>
      <w:tblPr>
        <w:tblW w:w="9317" w:type="dxa"/>
        <w:jc w:val="center"/>
        <w:tblLayout w:type="fixed"/>
        <w:tblLook w:val="04A0" w:firstRow="1" w:lastRow="0" w:firstColumn="1" w:lastColumn="0" w:noHBand="0" w:noVBand="1"/>
        <w:tblDescription w:val="Event flyer layout table"/>
      </w:tblPr>
      <w:tblGrid>
        <w:gridCol w:w="9317"/>
      </w:tblGrid>
      <w:tr w:rsidR="00897FB4" w:rsidRPr="00897FB4" w14:paraId="7AF88DCC" w14:textId="77777777" w:rsidTr="00F80D1D">
        <w:trPr>
          <w:trHeight w:hRule="exact" w:val="720"/>
          <w:jc w:val="center"/>
        </w:trPr>
        <w:tc>
          <w:tcPr>
            <w:tcW w:w="9216" w:type="dxa"/>
            <w:shd w:val="clear" w:color="auto" w:fill="F7F3E2" w:themeFill="background2"/>
            <w:vAlign w:val="center"/>
          </w:tcPr>
          <w:p w14:paraId="0185897F" w14:textId="3F533501" w:rsidR="00897FB4" w:rsidRPr="00897FB4" w:rsidRDefault="00BC25FD" w:rsidP="00F80D1D">
            <w:pPr>
              <w:pStyle w:val="ContactInfo"/>
              <w:ind w:left="-18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079B5A86" wp14:editId="3C9DEDCA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-367030</wp:posOffset>
                      </wp:positionV>
                      <wp:extent cx="5886450" cy="333375"/>
                      <wp:effectExtent l="0" t="0" r="0" b="0"/>
                      <wp:wrapTight wrapText="bothSides">
                        <wp:wrapPolygon edited="0">
                          <wp:start x="210" y="0"/>
                          <wp:lineTo x="210" y="20800"/>
                          <wp:lineTo x="21320" y="20800"/>
                          <wp:lineTo x="21320" y="0"/>
                          <wp:lineTo x="210" y="0"/>
                        </wp:wrapPolygon>
                      </wp:wrapTight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8645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0C78DF" w14:textId="5747E8D2" w:rsidR="00BC25FD" w:rsidRDefault="00BC25FD" w:rsidP="00BC25FD">
                                  <w:pPr>
                                    <w:jc w:val="center"/>
                                  </w:pPr>
                                  <w:r>
                                    <w:t>For more information</w:t>
                                  </w:r>
                                  <w:r w:rsidR="00F865F5">
                                    <w:t xml:space="preserve"> or to sign up</w:t>
                                  </w:r>
                                  <w:r>
                                    <w:t>, contact Bryanna at Bryanna.Scheuler@utsa.edu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9B5A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3pt;margin-top:-28.9pt;width:463.5pt;height:26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" filled="f" stroked="f">
                      <v:textbox>
                        <w:txbxContent>
                          <w:p w14:paraId="230C78DF" w14:textId="5747E8D2" w:rsidR="00BC25FD" w:rsidRDefault="00BC25FD" w:rsidP="00BC25FD">
                            <w:pPr>
                              <w:jc w:val="center"/>
                            </w:pPr>
                            <w:r>
                              <w:t>For more information</w:t>
                            </w:r>
                            <w:r w:rsidR="00F865F5">
                              <w:t xml:space="preserve"> or to sign up</w:t>
                            </w:r>
                            <w:r>
                              <w:t>, contact Bryanna at Bryanna.Scheuler@utsa.edu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</w:tbl>
    <w:p w14:paraId="2C64C1F3" w14:textId="57A3BB3F" w:rsidR="002A068F" w:rsidRDefault="002A068F" w:rsidP="00A95506">
      <w:pPr>
        <w:pStyle w:val="NoSpacing"/>
      </w:pPr>
    </w:p>
    <w:sectPr w:rsidR="002A068F" w:rsidSect="00A95506">
      <w:headerReference w:type="default" r:id="rId10"/>
      <w:footerReference w:type="default" r:id="rId11"/>
      <w:headerReference w:type="first" r:id="rId12"/>
      <w:pgSz w:w="12240" w:h="15840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FBBFFE" w14:textId="77777777" w:rsidR="00606A69" w:rsidRDefault="00606A69" w:rsidP="0068245E">
      <w:pPr>
        <w:spacing w:after="0" w:line="240" w:lineRule="auto"/>
      </w:pPr>
      <w:r>
        <w:separator/>
      </w:r>
    </w:p>
  </w:endnote>
  <w:endnote w:type="continuationSeparator" w:id="0">
    <w:p w14:paraId="0F098DF2" w14:textId="77777777" w:rsidR="00606A69" w:rsidRDefault="00606A69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A90336" w14:textId="77777777"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6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FA1389" w14:textId="77777777" w:rsidR="00606A69" w:rsidRDefault="00606A69" w:rsidP="0068245E">
      <w:pPr>
        <w:spacing w:after="0" w:line="240" w:lineRule="auto"/>
      </w:pPr>
      <w:r>
        <w:separator/>
      </w:r>
    </w:p>
  </w:footnote>
  <w:footnote w:type="continuationSeparator" w:id="0">
    <w:p w14:paraId="29B29A6F" w14:textId="77777777" w:rsidR="00606A69" w:rsidRDefault="00606A69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CAD3A" w14:textId="0D6AD974" w:rsidR="002A068F" w:rsidRDefault="002A068F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47C5375" wp14:editId="109A8DFE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9731C0" id="Group 3" o:spid="_x0000_s1026" alt="&quot;&quot;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">
                <v:imagedata r:id="rId3" o:title="Maroon Flowers" croptop="11340f" cropbottom="16322f" cropleft="5137f"/>
              </v:shape>
              <v:shape id="Picture 5" o:spid="_x0000_s1028" type="#_x0000_t75" alt="Petals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">
                <v:imagedata r:id="rId4" o:title="Petals" croptop="11131f" cropbottom="16412f" cropleft="11563f" cropright="8752f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UmwAAAANsAAAAPAAAAZHJzL2Rvd25yZXYueG1sRE/fa8Iw&#10;EH4f+D+EE3ybyXRM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zVuVJs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1445FEA0" wp14:editId="5C46003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12DF65D5" id="Frame 2" o:spid="_x0000_s1026" alt="&quot;&quot;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2C295" w14:textId="19D4072F" w:rsidR="009124DD" w:rsidRDefault="00BC25FD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49AFFD4F" wp14:editId="4C3F95D6">
          <wp:simplePos x="0" y="0"/>
          <wp:positionH relativeFrom="margin">
            <wp:align>center</wp:align>
          </wp:positionH>
          <wp:positionV relativeFrom="paragraph">
            <wp:posOffset>523875</wp:posOffset>
          </wp:positionV>
          <wp:extent cx="5372100" cy="2346325"/>
          <wp:effectExtent l="0" t="0" r="0" b="0"/>
          <wp:wrapTight wrapText="bothSides">
            <wp:wrapPolygon edited="0">
              <wp:start x="0" y="0"/>
              <wp:lineTo x="0" y="21395"/>
              <wp:lineTo x="21523" y="21395"/>
              <wp:lineTo x="21523" y="0"/>
              <wp:lineTo x="0" y="0"/>
            </wp:wrapPolygon>
          </wp:wrapTight>
          <wp:docPr id="179447840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4478401" name="Picture 1794478401"/>
                  <pic:cNvPicPr/>
                </pic:nvPicPr>
                <pic:blipFill>
                  <a:blip r:embed="rId1">
                    <a:extLs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72100" cy="2346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97FB4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048216E5" wp14:editId="19D69DC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Frame 2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solidFill>
                        <a:srgbClr val="41BFB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5053F52A" id="Frame 25" o:spid="_x0000_s1026" alt="&quot;&quot;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" path="m,l6848856,r,9144000l,9144000,,xm466133,466133r,8211734l6382723,8677867r,-8211734l466133,466133xe" fillcolor="#41bfbc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83158777">
    <w:abstractNumId w:val="11"/>
  </w:num>
  <w:num w:numId="2" w16cid:durableId="1410276828">
    <w:abstractNumId w:val="12"/>
  </w:num>
  <w:num w:numId="3" w16cid:durableId="531572799">
    <w:abstractNumId w:val="10"/>
  </w:num>
  <w:num w:numId="4" w16cid:durableId="1238638486">
    <w:abstractNumId w:val="9"/>
  </w:num>
  <w:num w:numId="5" w16cid:durableId="53508987">
    <w:abstractNumId w:val="7"/>
  </w:num>
  <w:num w:numId="6" w16cid:durableId="991787476">
    <w:abstractNumId w:val="6"/>
  </w:num>
  <w:num w:numId="7" w16cid:durableId="1895041182">
    <w:abstractNumId w:val="5"/>
  </w:num>
  <w:num w:numId="8" w16cid:durableId="1182890916">
    <w:abstractNumId w:val="4"/>
  </w:num>
  <w:num w:numId="9" w16cid:durableId="1918131056">
    <w:abstractNumId w:val="8"/>
  </w:num>
  <w:num w:numId="10" w16cid:durableId="674260152">
    <w:abstractNumId w:val="3"/>
  </w:num>
  <w:num w:numId="11" w16cid:durableId="95058557">
    <w:abstractNumId w:val="2"/>
  </w:num>
  <w:num w:numId="12" w16cid:durableId="223444303">
    <w:abstractNumId w:val="1"/>
  </w:num>
  <w:num w:numId="13" w16cid:durableId="1067875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FD"/>
    <w:rsid w:val="00017123"/>
    <w:rsid w:val="000E33EA"/>
    <w:rsid w:val="001570B2"/>
    <w:rsid w:val="001624C3"/>
    <w:rsid w:val="00220400"/>
    <w:rsid w:val="0025250E"/>
    <w:rsid w:val="002733AA"/>
    <w:rsid w:val="002A068F"/>
    <w:rsid w:val="004611DB"/>
    <w:rsid w:val="005D2D39"/>
    <w:rsid w:val="00606A69"/>
    <w:rsid w:val="0068245E"/>
    <w:rsid w:val="0069500E"/>
    <w:rsid w:val="006E2CA9"/>
    <w:rsid w:val="00704394"/>
    <w:rsid w:val="00713F12"/>
    <w:rsid w:val="007A4EDB"/>
    <w:rsid w:val="00834305"/>
    <w:rsid w:val="00897FB4"/>
    <w:rsid w:val="009124DD"/>
    <w:rsid w:val="0094423C"/>
    <w:rsid w:val="00A95506"/>
    <w:rsid w:val="00A97492"/>
    <w:rsid w:val="00AB123B"/>
    <w:rsid w:val="00AC5DF2"/>
    <w:rsid w:val="00B168F9"/>
    <w:rsid w:val="00BA782B"/>
    <w:rsid w:val="00BC25FD"/>
    <w:rsid w:val="00C67FD5"/>
    <w:rsid w:val="00C93A32"/>
    <w:rsid w:val="00CE754C"/>
    <w:rsid w:val="00CF207A"/>
    <w:rsid w:val="00D529A9"/>
    <w:rsid w:val="00E402F3"/>
    <w:rsid w:val="00E43EFE"/>
    <w:rsid w:val="00F80D1D"/>
    <w:rsid w:val="00F8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137EC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uiPriority w:val="98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BC2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knowingneurons.com/tag/cognition/" TargetMode="External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an\AppData\Roaming\Microsoft\Templates\Springtime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85A8AEC10FB4E519DF1AAB7735F1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0F0257-FDAE-4DE5-B68F-72C35583D792}"/>
      </w:docPartPr>
      <w:docPartBody>
        <w:p w:rsidR="00000000" w:rsidRDefault="00000000">
          <w:pPr>
            <w:pStyle w:val="C85A8AEC10FB4E519DF1AAB7735F1438"/>
          </w:pPr>
          <w:r w:rsidRPr="00897FB4">
            <w:t>Location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C2"/>
    <w:rsid w:val="006453C2"/>
    <w:rsid w:val="00BA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12CBEEE4D845DAA2BEF0D24169BD38">
    <w:name w:val="F612CBEEE4D845DAA2BEF0D24169BD38"/>
  </w:style>
  <w:style w:type="paragraph" w:customStyle="1" w:styleId="F0BFDFCA0E84414EA34330D05DA875C7">
    <w:name w:val="F0BFDFCA0E84414EA34330D05DA875C7"/>
  </w:style>
  <w:style w:type="paragraph" w:customStyle="1" w:styleId="40B5FE8E45954079B2E2868EC9007E60">
    <w:name w:val="40B5FE8E45954079B2E2868EC9007E60"/>
  </w:style>
  <w:style w:type="paragraph" w:customStyle="1" w:styleId="C18C8A25CF6E4617AD53086ECD1DFD43">
    <w:name w:val="C18C8A25CF6E4617AD53086ECD1DFD43"/>
  </w:style>
  <w:style w:type="paragraph" w:customStyle="1" w:styleId="5076DCDD590A435CAECDC62F5D31B42B">
    <w:name w:val="5076DCDD590A435CAECDC62F5D31B42B"/>
  </w:style>
  <w:style w:type="paragraph" w:customStyle="1" w:styleId="C85A8AEC10FB4E519DF1AAB7735F1438">
    <w:name w:val="C85A8AEC10FB4E519DF1AAB7735F1438"/>
  </w:style>
  <w:style w:type="paragraph" w:customStyle="1" w:styleId="1B74FB7EA3C445C59DB65B429ADEB20C">
    <w:name w:val="1B74FB7EA3C445C59DB65B429ADEB20C"/>
  </w:style>
  <w:style w:type="paragraph" w:customStyle="1" w:styleId="F63B27B1C2544B078ECBD5B695FF2AEB">
    <w:name w:val="F63B27B1C2544B078ECBD5B695FF2AEB"/>
  </w:style>
  <w:style w:type="paragraph" w:customStyle="1" w:styleId="F6B08B995C314005A66D4DFAF8E0D6ED">
    <w:name w:val="F6B08B995C314005A66D4DFAF8E0D6ED"/>
  </w:style>
  <w:style w:type="paragraph" w:customStyle="1" w:styleId="3AD109EF42E2470ABA976B5A156877DC">
    <w:name w:val="3AD109EF42E2470ABA976B5A156877DC"/>
  </w:style>
  <w:style w:type="paragraph" w:customStyle="1" w:styleId="B76579C3224D40B691760A0F97E766E3">
    <w:name w:val="B76579C3224D40B691760A0F97E766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58F2609-9CED-43DE-A457-02D667AE7B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D9BEF6A-3E34-4632-B7FF-A731D8A1C1F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DDA1FBC0-ACE6-40D2-938E-942B2886F3C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Springtime event flyer</Template>
  <TotalTime>0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2024-11-12T13:57:00Z</dcterms:created>
  <dcterms:modified xsi:type="dcterms:W3CDTF">2024-11-12T14:19:00Z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